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359ED" w14:textId="77777777" w:rsidR="002C66E7" w:rsidRDefault="002C66E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142672">
          <v:rect id="_x0000_i1025" style="width:451.3pt;height:1pt" o:hralign="center" o:hrstd="t" o:hr="t" fillcolor="#a0a0a0" stroked="f"/>
        </w:pict>
      </w:r>
    </w:p>
    <w:p w14:paraId="081DBB55" w14:textId="77777777" w:rsidR="002C66E7" w:rsidRDefault="002C66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🎓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5-Evaluator Interview Panel</w:t>
      </w:r>
    </w:p>
    <w:p w14:paraId="77A8645F" w14:textId="77777777" w:rsidR="002C66E7" w:rsidRDefault="002C66E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013A739">
          <v:rect id="_x0000_i1026" style="width:451.3pt;height:1pt" o:hralign="center" o:hrstd="t" o:hr="t" fillcolor="#a0a0a0" stroked="f"/>
        </w:pict>
      </w:r>
    </w:p>
    <w:p w14:paraId="121F8F12" w14:textId="77777777" w:rsidR="002C66E7" w:rsidRDefault="002C66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👨</w:t>
      </w: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‍</w:t>
      </w: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💼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EVALUATOR 1 — Functional Testing Expert (QA Lead)</w:t>
      </w:r>
    </w:p>
    <w:p w14:paraId="5FC05112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Style: Strict, scenario-based, loves the "why". Starts Basic </w:t>
      </w:r>
      <w:r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→</w:t>
      </w:r>
      <w:r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 Advanced.</w:t>
      </w:r>
    </w:p>
    <w:p w14:paraId="6FF30DD5" w14:textId="77777777" w:rsidR="002C66E7" w:rsidRDefault="002C66E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031E4E">
          <v:rect id="_x0000_i1027" style="width:451.3pt;height:1pt" o:hralign="center" o:hrstd="t" o:hr="t" fillcolor="#a0a0a0" stroked="f"/>
        </w:pict>
      </w:r>
    </w:p>
    <w:p w14:paraId="5A668C9A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Q1. Tell me about yourself and what kind of testing you have done.</w:t>
      </w:r>
    </w:p>
    <w:p w14:paraId="2B2CE343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Answer: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"I am a software tester with hands-on experience in manual testing. I have worked on a travel booking project — Raj Travels — </w:t>
      </w:r>
      <w:proofErr w:type="gram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where</w:t>
      </w:r>
      <w:proofErr w:type="gram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users book hotels in India and internationally. My responsibilities included requirement analysis, writing test scenarios and test cases, defect reporting, and participating in regression testing. I have tested features like location radio buttons, date validations, dynamic city dropdowns, and room/occupant configurations."</w:t>
      </w:r>
    </w:p>
    <w:p w14:paraId="741749B8" w14:textId="77777777" w:rsidR="002C66E7" w:rsidRDefault="002C66E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AE860F">
          <v:rect id="_x0000_i1028" style="width:451.3pt;height:1pt" o:hralign="center" o:hrstd="t" o:hr="t" fillcolor="#a0a0a0" stroked="f"/>
        </w:pict>
      </w:r>
    </w:p>
    <w:p w14:paraId="3C740384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Q2. What is the difference between functional and non-functional testing? Give an example from the Raj Travels project.</w:t>
      </w:r>
    </w:p>
    <w:p w14:paraId="49B7B98B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Answer: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Functional testing verifies WHAT the system does — validates each function against requirements. Non-functional tests HOW it behaves.</w:t>
      </w:r>
    </w:p>
    <w:p w14:paraId="2855D420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 Raj Travels:</w:t>
      </w:r>
    </w:p>
    <w:p w14:paraId="7FB7A62A" w14:textId="77777777" w:rsidR="002C66E7" w:rsidRDefault="002C66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Functional: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Verify that when "India" is selected, the Country dropdown becomes inactive and only Indian cities appear in the </w:t>
      </w:r>
      <w:proofErr w:type="gram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City</w:t>
      </w:r>
      <w:proofErr w:type="gram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dropdown.</w:t>
      </w:r>
    </w:p>
    <w:p w14:paraId="436E9198" w14:textId="77777777" w:rsidR="002C66E7" w:rsidRDefault="002C66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Non-functional (Performance):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Verify that the Search results page loads within 3 seconds when 100 users simultaneously search.</w:t>
      </w:r>
    </w:p>
    <w:p w14:paraId="03D44346" w14:textId="77777777" w:rsidR="002C66E7" w:rsidRDefault="002C66E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1599A42">
          <v:rect id="_x0000_i1029" style="width:451.3pt;height:1pt" o:hralign="center" o:hrstd="t" o:hr="t" fillcolor="#a0a0a0" stroked="f"/>
        </w:pict>
      </w:r>
    </w:p>
    <w:p w14:paraId="012579C0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Q3. Explain the defect life cycle. A defect 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you raised on the Raj Travels project was rejected by the developer — what statuses did it go through?</w:t>
      </w:r>
    </w:p>
    <w:p w14:paraId="15BC5966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Answer: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Normal flow: New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→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Assigned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→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Open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→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Fixed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→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Retest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→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Closed.</w:t>
      </w:r>
    </w:p>
    <w:p w14:paraId="75BE5CB1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Rejected path: New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→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Assigned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→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Rejected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(developer says it is not a defect or is working as designed).</w:t>
      </w:r>
    </w:p>
    <w:p w14:paraId="22F6F850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Action: Tester reviews the requirement. If the defect IS valid, tester escalates with the requirement reference — status moves from Rejected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→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Reopened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If the developer was right, tester closes it.</w:t>
      </w:r>
    </w:p>
    <w:p w14:paraId="77A0D69F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 If tester raised "City dropdown shows USA cities when India is selected" and dev rejected saying "working as designed" — tester would refer to the FRD which says India selection should deactivate Country and only show Indian cities — and reopen the defect with FRD reference.</w:t>
      </w:r>
    </w:p>
    <w:p w14:paraId="70568F7D" w14:textId="77777777" w:rsidR="002C66E7" w:rsidRDefault="002C66E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7FA148">
          <v:rect id="_x0000_i1030" style="width:451.3pt;height:1pt" o:hralign="center" o:hrstd="t" o:hr="t" fillcolor="#a0a0a0" stroked="f"/>
        </w:pict>
      </w:r>
    </w:p>
    <w:p w14:paraId="43CBA6D2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Q4. What is Boundary Value Analysis? Apply it to the Rooms field in Raj Travels (range 1–6).</w:t>
      </w:r>
    </w:p>
    <w:p w14:paraId="76CB9C3B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Answer: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BVA tests values at the boundaries because defects cluster at edges.</w:t>
      </w:r>
    </w:p>
    <w:p w14:paraId="7C356A62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Rooms (valid range 1–6):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675"/>
        <w:gridCol w:w="1554"/>
        <w:gridCol w:w="3422"/>
      </w:tblGrid>
      <w:tr w:rsidR="00000000" w14:paraId="58FEE2B7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3F219F" w14:textId="77777777" w:rsidR="002C66E7" w:rsidRDefault="002C66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Value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F99985" w14:textId="77777777" w:rsidR="002C66E7" w:rsidRDefault="002C66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83451B" w14:textId="77777777" w:rsidR="002C66E7" w:rsidRDefault="002C66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</w:t>
            </w:r>
          </w:p>
        </w:tc>
      </w:tr>
      <w:tr w:rsidR="00000000" w14:paraId="3258AE1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4C7261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CCBC4C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Just below min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6066E7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Invalid — should not appear in list</w:t>
            </w:r>
          </w:p>
        </w:tc>
      </w:tr>
      <w:tr w:rsidR="00000000" w14:paraId="0FAF2C9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1AAF93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CE5560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Min boundary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ADF57A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 — 1 room row shown</w:t>
            </w:r>
          </w:p>
        </w:tc>
      </w:tr>
      <w:tr w:rsidR="00000000" w14:paraId="7A3F82A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4EDD45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8B8B4A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Just above min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6B6CF2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</w:t>
            </w:r>
          </w:p>
        </w:tc>
      </w:tr>
      <w:tr w:rsidR="00000000" w14:paraId="306A2DB4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848C3F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053AA9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Just below max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A81CEB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</w:t>
            </w:r>
          </w:p>
        </w:tc>
      </w:tr>
      <w:tr w:rsidR="00000000" w14:paraId="5B689C24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680D0E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C9DAE7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Max boundary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DFC3D6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 — 6 room rows shown</w:t>
            </w:r>
          </w:p>
        </w:tc>
      </w:tr>
      <w:tr w:rsidR="00000000" w14:paraId="33F5890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3B0225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CE22F5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Just above max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1FB87E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Invalid — should not appear in list</w:t>
            </w:r>
          </w:p>
        </w:tc>
      </w:tr>
    </w:tbl>
    <w:p w14:paraId="6D9771F1" w14:textId="77777777" w:rsidR="002C66E7" w:rsidRDefault="002C66E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5B0FB0">
          <v:rect id="_x0000_i1031" style="width:451.3pt;height:1pt" o:hralign="center" o:hrstd="t" o:hr="t" fillcolor="#a0a0a0" stroked="f"/>
        </w:pict>
      </w:r>
    </w:p>
    <w:p w14:paraId="65FB098F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Q5. What is the difference between Smoke, 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Sanity, and Regression testing? Which one would you run after a developer fixes the "Check-out before Check-in" bug in Raj Travels?</w:t>
      </w:r>
    </w:p>
    <w:p w14:paraId="6AAA9913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Answer:</w:t>
      </w:r>
    </w:p>
    <w:p w14:paraId="2DBF5DD9" w14:textId="77777777" w:rsidR="002C66E7" w:rsidRDefault="002C66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Smoke: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Shallow, wide check — is the build stable? (e.g. can you open the booking page at all)</w:t>
      </w:r>
    </w:p>
    <w:p w14:paraId="21800F8C" w14:textId="77777777" w:rsidR="002C66E7" w:rsidRDefault="002C66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Sanity: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Narrow, deep — after a specific fix, verify that specific functionality works</w:t>
      </w:r>
    </w:p>
    <w:p w14:paraId="48E12CCD" w14:textId="77777777" w:rsidR="002C66E7" w:rsidRDefault="002C66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Regression: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Re-run full test suite — verify nothing else broke</w:t>
      </w:r>
    </w:p>
    <w:p w14:paraId="01807E22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the "Check-out &lt; Check-in" bug fix:</w:t>
      </w:r>
    </w:p>
    <w:p w14:paraId="397380AB" w14:textId="77777777" w:rsidR="002C66E7" w:rsidRDefault="002C66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First run 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Sanity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— specifically test date validation (Check-out before Check-in, same day, after Check-in)</w:t>
      </w:r>
    </w:p>
    <w:p w14:paraId="1F1C014E" w14:textId="77777777" w:rsidR="002C66E7" w:rsidRDefault="002C66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Then run 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Regression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verify the date fix didn't break other fields like Rooms or the Search button</w:t>
      </w:r>
    </w:p>
    <w:p w14:paraId="106AE2D5" w14:textId="77777777" w:rsidR="002C66E7" w:rsidRDefault="002C66E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75A62F">
          <v:rect id="_x0000_i1032" style="width:451.3pt;height:1pt" o:hralign="center" o:hrstd="t" o:hr="t" fillcolor="#a0a0a0" stroked="f"/>
        </w:pict>
      </w:r>
    </w:p>
    <w:p w14:paraId="6F8CC285" w14:textId="77777777" w:rsidR="002C66E7" w:rsidRDefault="002C66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👩</w:t>
      </w: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‍</w:t>
      </w: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💻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EVALUATOR 2 — Core Java Technical Interviewer</w:t>
      </w:r>
    </w:p>
    <w:p w14:paraId="060F4A8D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lastRenderedPageBreak/>
        <w:t>Style: Direct, code-focused, asks for real examples from the project.</w:t>
      </w:r>
    </w:p>
    <w:p w14:paraId="13ABBBCC" w14:textId="77777777" w:rsidR="002C66E7" w:rsidRDefault="002C66E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8752B59">
          <v:rect id="_x0000_i1033" style="width:451.3pt;height:1pt" o:hralign="center" o:hrstd="t" o:hr="t" fillcolor="#a0a0a0" stroked="f"/>
        </w:pict>
      </w:r>
    </w:p>
    <w:p w14:paraId="3E5039E8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Q1. Explain the 4 pillars of OOP. Which one did you use in your Raj Travels project or Selenium framework?</w:t>
      </w:r>
    </w:p>
    <w:p w14:paraId="26CA46FC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Answer:</w:t>
      </w:r>
    </w:p>
    <w:p w14:paraId="3911F2E3" w14:textId="77777777" w:rsidR="002C66E7" w:rsidRDefault="002C66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Encapsulation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Used in Page Object Model. Each page class (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LoginPage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BookingPage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hides its web elements as private fields and exposes only public methods like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selectCity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clickSearch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Test classes cannot access elements directly.</w:t>
      </w:r>
    </w:p>
    <w:p w14:paraId="009FB0EE" w14:textId="77777777" w:rsidR="002C66E7" w:rsidRDefault="002C66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Inheritance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BaseTest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class has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@BeforeMethod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(driver setup) and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@AfterMethod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(driver quit). All test classes extend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BaseTest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so they don't repeat setup code.</w:t>
      </w:r>
    </w:p>
    <w:p w14:paraId="0953525C" w14:textId="77777777" w:rsidR="002C66E7" w:rsidRDefault="002C66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Polymorphism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Method overloading: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selectDate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 date)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selectDate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day, String month, int year)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two ways to call the same action.</w:t>
      </w:r>
    </w:p>
    <w:p w14:paraId="5C8B5A3B" w14:textId="77777777" w:rsidR="002C66E7" w:rsidRDefault="002C66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Abstraction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Interface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IBookingPage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defines methods like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search(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selectLocation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Concrete class implements it. Test doesn't know the implementation details.</w:t>
      </w:r>
    </w:p>
    <w:p w14:paraId="6911615C" w14:textId="77777777" w:rsidR="002C66E7" w:rsidRDefault="002C66E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0CB9BF">
          <v:rect id="_x0000_i1034" style="width:451.3pt;height:1pt" o:hralign="center" o:hrstd="t" o:hr="t" fillcolor="#a0a0a0" stroked="f"/>
        </w:pict>
      </w:r>
    </w:p>
    <w:p w14:paraId="5AD0F95C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Q2. What is the difference between </w:t>
      </w:r>
      <w:proofErr w:type="spellStart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ArrayList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, 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LinkedList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, and 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Vector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? Which one would you use to store Raj Travels search results returned by Selenium's </w:t>
      </w:r>
      <w:proofErr w:type="spellStart"/>
      <w:proofErr w:type="gramStart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findElements</w:t>
      </w:r>
      <w:proofErr w:type="spellEnd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</w:t>
      </w:r>
      <w:proofErr w:type="gramEnd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?</w:t>
      </w:r>
    </w:p>
    <w:p w14:paraId="1DFB30B1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Answer:</w:t>
      </w:r>
    </w:p>
    <w:p w14:paraId="4887A9DA" w14:textId="77777777" w:rsidR="002C66E7" w:rsidRDefault="002C66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ArrayList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dynamic array, </w:t>
      </w:r>
      <w:proofErr w:type="gram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O(</w:t>
      </w:r>
      <w:proofErr w:type="gram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1) random access, not thread-safe — 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best for most use cases</w:t>
      </w:r>
    </w:p>
    <w:p w14:paraId="178BE8D7" w14:textId="77777777" w:rsidR="002C66E7" w:rsidRDefault="002C66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LinkedList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proofErr w:type="gram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doubly-linked</w:t>
      </w:r>
      <w:proofErr w:type="gram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O(</w:t>
      </w:r>
      <w:proofErr w:type="gram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1) insert/delete at ends, O(n) access</w:t>
      </w:r>
    </w:p>
    <w:p w14:paraId="6D702F02" w14:textId="77777777" w:rsidR="002C66E7" w:rsidRDefault="002C66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Vector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synchronized 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ArrayList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(legacy), thread-safe but slow</w:t>
      </w:r>
    </w:p>
    <w:p w14:paraId="03C854B2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findElements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return: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List&lt;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WebElement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&gt; results =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driver.findElements</w:t>
      </w:r>
      <w:proofErr w:type="spellEnd"/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By.cssSelector</w:t>
      </w:r>
      <w:proofErr w:type="spellEnd"/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".hotel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-card"))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returns an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ArrayList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by default. We use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ArrayList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because: we iterate through results sequentially, need index-based access (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results.get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0)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), single-threaded test execution, and don't need synchronization overhead of Vector.</w:t>
      </w:r>
    </w:p>
    <w:p w14:paraId="3765D29C" w14:textId="77777777" w:rsidR="002C66E7" w:rsidRDefault="002C66E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3E81A6">
          <v:rect id="_x0000_i1035" style="width:451.3pt;height:1pt" o:hralign="center" o:hrstd="t" o:hr="t" fillcolor="#a0a0a0" stroked="f"/>
        </w:pict>
      </w:r>
    </w:p>
    <w:p w14:paraId="584D6903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Q3. What is the difference between 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String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, 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StringBuilder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, and </w:t>
      </w:r>
      <w:proofErr w:type="spellStart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StringBuffer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? Give a real test automation example.</w:t>
      </w:r>
    </w:p>
    <w:p w14:paraId="2CC276BA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Answer:</w:t>
      </w:r>
    </w:p>
    <w:p w14:paraId="3B5180DB" w14:textId="77777777" w:rsidR="002C66E7" w:rsidRDefault="002C66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immutable — every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creates a new object in heap</w:t>
      </w:r>
    </w:p>
    <w:p w14:paraId="40C92FBE" w14:textId="77777777" w:rsidR="002C66E7" w:rsidRDefault="002C66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StringBuilder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mutable, NOT thread-safe, fast</w:t>
      </w:r>
    </w:p>
    <w:p w14:paraId="0139723B" w14:textId="77777777" w:rsidR="002C66E7" w:rsidRDefault="002C66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StringBuffer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mutable, thread-safe (synchronized), slower</w:t>
      </w:r>
    </w:p>
    <w:p w14:paraId="13DFEB9F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Real automation example:</w:t>
      </w:r>
    </w:p>
    <w:p w14:paraId="105EF05B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BAD — creates multiple String objects</w:t>
      </w:r>
    </w:p>
    <w:p w14:paraId="25379DE0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xpath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"//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div[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@class='city-" + city + "']//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span[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@text='" + name + "']";</w:t>
      </w:r>
    </w:p>
    <w:p w14:paraId="61B06F28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A52C62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GOOD — use StringBuilder in loops</w:t>
      </w:r>
    </w:p>
    <w:p w14:paraId="03A47B7B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StringBuilder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sb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StringBuilder("//div[@class='results']");</w:t>
      </w:r>
    </w:p>
    <w:p w14:paraId="5821C2EC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(String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filter :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activeFilters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223FBC24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sb.append</w:t>
      </w:r>
      <w:proofErr w:type="spellEnd"/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("[@data-filter='"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).append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(filter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).append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("']");</w:t>
      </w:r>
    </w:p>
    <w:p w14:paraId="022173D8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865D2E0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finalXpath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sb.toString</w:t>
      </w:r>
      <w:proofErr w:type="spellEnd"/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5557B810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StringBuilder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all dynamic XPath/string construction in test frameworks.</w:t>
      </w:r>
    </w:p>
    <w:p w14:paraId="213D22BE" w14:textId="77777777" w:rsidR="002C66E7" w:rsidRDefault="002C66E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0065B1">
          <v:rect id="_x0000_i1036" style="width:451.3pt;height:1pt" o:hralign="center" o:hrstd="t" o:hr="t" fillcolor="#a0a0a0" stroked="f"/>
        </w:pict>
      </w:r>
    </w:p>
    <w:p w14:paraId="416AA033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Q4. Explain 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final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, 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finally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, and </w:t>
      </w:r>
      <w:proofErr w:type="gramStart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finalize(</w:t>
      </w:r>
      <w:proofErr w:type="gramEnd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. Show how 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finally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is used in Selenium test teardown.</w:t>
      </w:r>
    </w:p>
    <w:p w14:paraId="3290A1D0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Answer:</w:t>
      </w:r>
    </w:p>
    <w:p w14:paraId="719C87DE" w14:textId="77777777" w:rsidR="002C66E7" w:rsidRDefault="002C66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variable = constant, method = cannot override, class = cannot extend</w:t>
      </w:r>
    </w:p>
    <w:p w14:paraId="1D1551A7" w14:textId="77777777" w:rsidR="002C66E7" w:rsidRDefault="002C66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finally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block always runs after try/catch — used for cleanup</w:t>
      </w:r>
    </w:p>
    <w:p w14:paraId="55EA2CD6" w14:textId="77777777" w:rsidR="002C66E7" w:rsidRDefault="002C66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finalize(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called by GC before object destruction — deprecated in Java 9</w:t>
      </w:r>
    </w:p>
    <w:p w14:paraId="13C6FE4A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Selenium:</w:t>
      </w:r>
    </w:p>
    <w:p w14:paraId="5416099D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@Test</w:t>
      </w:r>
    </w:p>
    <w:p w14:paraId="6C7BB6BB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testSearch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611E16F2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try {</w:t>
      </w:r>
    </w:p>
    <w:p w14:paraId="5A633B39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driver.get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("https://rajravels.com");</w:t>
      </w:r>
    </w:p>
    <w:p w14:paraId="2BE3D678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driver.findElement</w:t>
      </w:r>
      <w:proofErr w:type="spellEnd"/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(By.id("city")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sendKeys</w:t>
      </w:r>
      <w:proofErr w:type="spellEnd"/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("Mumbai");</w:t>
      </w:r>
    </w:p>
    <w:p w14:paraId="5EA78E7C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test steps</w:t>
      </w:r>
    </w:p>
    <w:p w14:paraId="5D122388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 catch (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NoSuchElementException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e) {</w:t>
      </w:r>
    </w:p>
    <w:p w14:paraId="1BE9F53F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Assert.fail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("Element not found: " +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e.getMessage</w:t>
      </w:r>
      <w:proofErr w:type="spellEnd"/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());</w:t>
      </w:r>
    </w:p>
    <w:p w14:paraId="79722762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 finally {</w:t>
      </w:r>
    </w:p>
    <w:p w14:paraId="2B5DCEF7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driver.quit</w:t>
      </w:r>
      <w:proofErr w:type="spellEnd"/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 // ALWAYS runs — closes browser even if test fails</w:t>
      </w:r>
    </w:p>
    <w:p w14:paraId="48D9B704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Without finally, browser stays open on test failure</w:t>
      </w:r>
    </w:p>
    <w:p w14:paraId="634EF3C3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6EA5B7A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7C436C7" w14:textId="77777777" w:rsidR="002C66E7" w:rsidRDefault="002C66E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4A0D78">
          <v:rect id="_x0000_i1037" style="width:451.3pt;height:1pt" o:hralign="center" o:hrstd="t" o:hr="t" fillcolor="#a0a0a0" stroked="f"/>
        </w:pict>
      </w:r>
    </w:p>
    <w:p w14:paraId="4D7659DE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Q5. What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are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Java 8 Streams? Write a stream to filter only available hotels from a list where 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available = true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.</w:t>
      </w:r>
    </w:p>
    <w:p w14:paraId="506270DD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Answer: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Streams process collections declaratively using a pipeline of operations.</w:t>
      </w:r>
    </w:p>
    <w:p w14:paraId="6B90B89B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List&lt;Hotel&gt; hotels =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hotelService.getAllHotels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2A0708D9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EB2E18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Filter available hotels, get names, sorted, collect</w:t>
      </w:r>
    </w:p>
    <w:p w14:paraId="5B543093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List&lt;String&gt;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availableHotelNames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hotels.stream</w:t>
      </w:r>
      <w:proofErr w:type="spellEnd"/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47D859EF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.filter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(h -&gt;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h.isAvailable</w:t>
      </w:r>
      <w:proofErr w:type="spellEnd"/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))   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keep only available</w:t>
      </w:r>
    </w:p>
    <w:p w14:paraId="51FEFA31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.filter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(h -&gt;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h.getCity</w:t>
      </w:r>
      <w:proofErr w:type="spellEnd"/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).equals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("Mumbai")) // in Mumbai</w:t>
      </w:r>
    </w:p>
    <w:p w14:paraId="3DD117DF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.map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Hotel::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getName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  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// extract name</w:t>
      </w:r>
    </w:p>
    <w:p w14:paraId="198D9956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.sorted()   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// alphabetical</w:t>
      </w:r>
    </w:p>
    <w:p w14:paraId="68402B1E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.collect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Collectors.toList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());</w:t>
      </w:r>
    </w:p>
    <w:p w14:paraId="00C3048E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926937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availableHotelNames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0FDB5494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Output: [Hotel ABC, Hotel XYZ, ...]</w:t>
      </w:r>
    </w:p>
    <w:p w14:paraId="6C48586D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Intermediate ops (filter, map, sorted) are lazy — nothing runs until the terminal op (collect) is called.</w:t>
      </w:r>
    </w:p>
    <w:p w14:paraId="2E754350" w14:textId="77777777" w:rsidR="002C66E7" w:rsidRDefault="002C66E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7F38A16">
          <v:rect id="_x0000_i1038" style="width:451.3pt;height:1pt" o:hralign="center" o:hrstd="t" o:hr="t" fillcolor="#a0a0a0" stroked="f"/>
        </w:pict>
      </w:r>
    </w:p>
    <w:p w14:paraId="63A41553" w14:textId="77777777" w:rsidR="002C66E7" w:rsidRDefault="002C66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🌐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EVALUATOR 3 — Spring Boot &amp; Web Technologies Interviewer</w:t>
      </w:r>
    </w:p>
    <w:p w14:paraId="28D2F303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Style: Architecture-focused, wants to know if you understand the full stack.</w:t>
      </w:r>
    </w:p>
    <w:p w14:paraId="3FC1761C" w14:textId="77777777" w:rsidR="002C66E7" w:rsidRDefault="002C66E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055180">
          <v:rect id="_x0000_i1039" style="width:451.3pt;height:1pt" o:hralign="center" o:hrstd="t" o:hr="t" fillcolor="#a0a0a0" stroked="f"/>
        </w:pict>
      </w:r>
    </w:p>
    <w:p w14:paraId="7BDCD69A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Q1. What is IoC and DI? Explain using a Raj Travels project service example.</w:t>
      </w:r>
    </w:p>
    <w:p w14:paraId="6221C841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Answer: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IoC (Inversion of Control):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Instead of your class creating its own dependencies, you hand over that responsibility to the Spring container.</w:t>
      </w:r>
    </w:p>
    <w:p w14:paraId="450C5E9F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 (Dependency Injection):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container injects the dependency into your class.</w:t>
      </w:r>
    </w:p>
    <w:p w14:paraId="0696E104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Raj Travels example:</w:t>
      </w:r>
    </w:p>
    <w:p w14:paraId="65431577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@Service</w:t>
      </w:r>
    </w:p>
    <w:p w14:paraId="599B6D37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HotelSearchService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3AB9C1E7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NOT doing: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HotelRepository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repo = new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HotelRepository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);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←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bad, tightly coupled</w:t>
      </w:r>
    </w:p>
    <w:p w14:paraId="03509C7B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8FBAD4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final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HotelRepository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hotelRepo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 // Spring injects this</w:t>
      </w:r>
    </w:p>
    <w:p w14:paraId="12FF2DF0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920F46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Constructor injection (recommended)</w:t>
      </w:r>
    </w:p>
    <w:p w14:paraId="1860EE63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HotelSearchService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HotelRepository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hotelRepo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59A60C67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this.hotelRepo</w:t>
      </w:r>
      <w:proofErr w:type="spellEnd"/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hotelRepo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5236AD59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6A518AF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B0B3E2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List&lt;Hotel&gt;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search(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String city, String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checkIn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String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checkOut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53F1DBC9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hotelRepo.findByCityAndDates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(city,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checkIn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checkOut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0089A370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B4FA501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979DC5F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Spring creates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HotelRepository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passes it in.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HotelSearchService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doesn't know or care how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HotelRepository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created.</w:t>
      </w:r>
    </w:p>
    <w:p w14:paraId="530818FA" w14:textId="77777777" w:rsidR="002C66E7" w:rsidRDefault="002C66E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814575F">
          <v:rect id="_x0000_i1040" style="width:451.3pt;height:1pt" o:hralign="center" o:hrstd="t" o:hr="t" fillcolor="#a0a0a0" stroked="f"/>
        </w:pict>
      </w:r>
    </w:p>
    <w:p w14:paraId="78B32162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Q2. Explain the Spring MVC request flow. Trace what happens when a user clicks Search on the Raj Travels booking form.</w:t>
      </w:r>
    </w:p>
    <w:p w14:paraId="0B14A264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Answer:</w:t>
      </w:r>
    </w:p>
    <w:p w14:paraId="31A69E7C" w14:textId="77777777" w:rsidR="002C66E7" w:rsidRDefault="002C66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 clicks Search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→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POST to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/hotels/search</w:t>
      </w:r>
    </w:p>
    <w:p w14:paraId="601AD1D0" w14:textId="77777777" w:rsidR="002C66E7" w:rsidRDefault="002C66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DispatcherServlet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(front controller) receives the HTTP request</w:t>
      </w:r>
    </w:p>
    <w:p w14:paraId="7FEFFF6F" w14:textId="77777777" w:rsidR="002C66E7" w:rsidRDefault="002C66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HandlerMapping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finds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@PostMapping("/search")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HotelController</w:t>
      </w:r>
      <w:proofErr w:type="spellEnd"/>
    </w:p>
    <w:p w14:paraId="35275497" w14:textId="77777777" w:rsidR="002C66E7" w:rsidRDefault="002C66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HotelController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calls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hotelSearchService.search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(city,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checkIn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checkOut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0E4E3B8" w14:textId="77777777" w:rsidR="002C66E7" w:rsidRDefault="002C66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Service queries DB via Repository — returns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List&lt;Hotel&gt;</w:t>
      </w:r>
    </w:p>
    <w:p w14:paraId="2800F2E5" w14:textId="77777777" w:rsidR="002C66E7" w:rsidRDefault="002C66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Controller returns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ResponseEntity.ok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(hotels)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(for REST)</w:t>
      </w:r>
    </w:p>
    <w:p w14:paraId="477307FE" w14:textId="77777777" w:rsidR="002C66E7" w:rsidRDefault="002C66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MessageConverter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(Jackson)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serializes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List&lt;Hotel&gt;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JSON</w:t>
      </w:r>
    </w:p>
    <w:p w14:paraId="23067C15" w14:textId="77777777" w:rsidR="002C66E7" w:rsidRDefault="002C66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JSON response sent back to browser</w:t>
      </w:r>
    </w:p>
    <w:p w14:paraId="4AD2FF2E" w14:textId="77777777" w:rsidR="002C66E7" w:rsidRDefault="002C66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Frontend Angular receives JSON and displays hotel cards</w:t>
      </w:r>
    </w:p>
    <w:p w14:paraId="1B94617A" w14:textId="77777777" w:rsidR="002C66E7" w:rsidRDefault="002C66E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689003">
          <v:rect id="_x0000_i1041" style="width:451.3pt;height:1pt" o:hralign="center" o:hrstd="t" o:hr="t" fillcolor="#a0a0a0" stroked="f"/>
        </w:pict>
      </w:r>
    </w:p>
    <w:p w14:paraId="266C5007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Q3. What is 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@SpringBootApplication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? What would happen to the Raj Travels Spring Boot app if you removed it?</w:t>
      </w:r>
    </w:p>
    <w:p w14:paraId="2446D3B1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Answer: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@SpringBootApplication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composite of 3 annotations:</w:t>
      </w:r>
    </w:p>
    <w:p w14:paraId="4C33FB27" w14:textId="77777777" w:rsidR="002C66E7" w:rsidRDefault="002C66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@Configuration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— class is a source of bean definitions</w:t>
      </w:r>
    </w:p>
    <w:p w14:paraId="0136D672" w14:textId="77777777" w:rsidR="002C66E7" w:rsidRDefault="002C66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@EnableAutoConfiguration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auto-configures beans based on 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classpath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(e.g. if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spring-data-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jpa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present, configures 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EntityManager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automatically)</w:t>
      </w:r>
    </w:p>
    <w:p w14:paraId="2FCD8DA2" w14:textId="77777777" w:rsidR="002C66E7" w:rsidRDefault="002C66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@ComponentScan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scans the current package and sub-packages for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@Component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@Service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@Repository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@Controller</w:t>
      </w:r>
    </w:p>
    <w:p w14:paraId="7BBF5EDC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removed from Raj Travels:</w:t>
      </w:r>
    </w:p>
    <w:p w14:paraId="77A70F8C" w14:textId="77777777" w:rsidR="002C66E7" w:rsidRDefault="002C66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None of the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@Service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@Repository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@Controller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classes would be discovered</w:t>
      </w:r>
    </w:p>
    <w:p w14:paraId="5F0C6C90" w14:textId="77777777" w:rsidR="002C66E7" w:rsidRDefault="002C66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auto-configuration — no embedded Tomcat, no JPA setup</w:t>
      </w:r>
    </w:p>
    <w:p w14:paraId="7AADB024" w14:textId="77777777" w:rsidR="002C66E7" w:rsidRDefault="002C66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 would fail to start with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NoSuchBeanDefinitionException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when trying to inject services</w:t>
      </w:r>
    </w:p>
    <w:p w14:paraId="744B617E" w14:textId="77777777" w:rsidR="002C66E7" w:rsidRDefault="002C66E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6974EB">
          <v:rect id="_x0000_i1042" style="width:451.3pt;height:1pt" o:hralign="center" o:hrstd="t" o:hr="t" fillcolor="#a0a0a0" stroked="f"/>
        </w:pict>
      </w:r>
    </w:p>
    <w:p w14:paraId="0AE807E7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Q4. How would you globally handle the exception when a hotel is not found in the Raj Travels app?</w:t>
      </w:r>
    </w:p>
    <w:p w14:paraId="0283D667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Answer:</w:t>
      </w:r>
    </w:p>
    <w:p w14:paraId="16C4EAB6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1. Custom exception</w:t>
      </w:r>
    </w:p>
    <w:p w14:paraId="1B6D11ED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HotelNotFoundException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extends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RuntimeException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4255785B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HotelNotFoundException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Long id) {</w:t>
      </w:r>
    </w:p>
    <w:p w14:paraId="63F70AEE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super(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"Hotel not found with ID: " + id);</w:t>
      </w:r>
    </w:p>
    <w:p w14:paraId="176B3E6E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846C001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D40A920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A50465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2. Global handler</w:t>
      </w:r>
    </w:p>
    <w:p w14:paraId="59A67360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@RestControllerAdvice</w:t>
      </w:r>
    </w:p>
    <w:p w14:paraId="61A51E29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GlobalExceptionHandler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16830781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C395F6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ExceptionHandler(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HotelNotFoundException.class)</w:t>
      </w:r>
    </w:p>
    <w:p w14:paraId="595CDDC0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ResponseEntity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ErrorResponse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&gt;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handleNotFound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HotelNotFoundException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ex) {</w:t>
      </w:r>
    </w:p>
    <w:p w14:paraId="5AB3F15B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ErrorResponse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error = new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ErrorResponse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404,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ex.getMessage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(),</w:t>
      </w:r>
    </w:p>
    <w:p w14:paraId="443F0B65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          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LocalDateTime.now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));</w:t>
      </w:r>
    </w:p>
    <w:p w14:paraId="41A50BA4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ResponseEntity.status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HttpStatus.NOT_FOUND</w:t>
      </w:r>
      <w:proofErr w:type="spellEnd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).body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(error);</w:t>
      </w:r>
    </w:p>
    <w:p w14:paraId="73BC6645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DAC6126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17C0D9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ExceptionHandler(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Exception.class)</w:t>
      </w:r>
    </w:p>
    <w:p w14:paraId="1F4E4111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ResponseEntity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ErrorResponse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&gt;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handleGeneral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Exception ex) {</w:t>
      </w:r>
    </w:p>
    <w:p w14:paraId="1822E2F3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ResponseEntity.status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(500)</w:t>
      </w:r>
    </w:p>
    <w:p w14:paraId="0D69397B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.body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(new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ErrorResponse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500, "Internal error",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LocalDateTime.now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)));</w:t>
      </w:r>
    </w:p>
    <w:p w14:paraId="18CED5D0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1ED53E5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8B84F09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centralises all error handling — no try/catch in individual controllers.</w:t>
      </w:r>
    </w:p>
    <w:p w14:paraId="71BCD3C0" w14:textId="77777777" w:rsidR="002C66E7" w:rsidRDefault="002C66E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DB72D32">
          <v:rect id="_x0000_i1043" style="width:451.3pt;height:1pt" o:hralign="center" o:hrstd="t" o:hr="t" fillcolor="#a0a0a0" stroked="f"/>
        </w:pict>
      </w:r>
    </w:p>
    <w:p w14:paraId="74145187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Q5. What is 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@RequestParam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vs 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@PathVariable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vs 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@RequestBody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? Show all three for a hotel search API.</w:t>
      </w:r>
    </w:p>
    <w:p w14:paraId="4A888DB8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Answer:</w:t>
      </w:r>
    </w:p>
    <w:p w14:paraId="73B1B869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@PathVariable — value in URL path</w:t>
      </w:r>
    </w:p>
    <w:p w14:paraId="03FC9BEB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@GetMapping("/hotels/{id}")</w:t>
      </w:r>
    </w:p>
    <w:p w14:paraId="0CF63EF2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Hotel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getById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@PathVariable Long id)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...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</w:t>
      </w:r>
    </w:p>
    <w:p w14:paraId="5DD982B5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URL: GET /hotels/42</w:t>
      </w:r>
    </w:p>
    <w:p w14:paraId="7C784DD1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4E32A1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@RequestParam — query string parameter</w:t>
      </w:r>
    </w:p>
    <w:p w14:paraId="08F90CF4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@GetMapping("/hotels/search")</w:t>
      </w:r>
    </w:p>
    <w:p w14:paraId="5572A489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List&lt;Hotel&gt;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search(</w:t>
      </w:r>
      <w:proofErr w:type="gramEnd"/>
    </w:p>
    <w:p w14:paraId="2A1F08F1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@RequestParam String city,</w:t>
      </w:r>
    </w:p>
    <w:p w14:paraId="03A6D1FB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@RequestParam String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checkIn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31D24827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RequestParam(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defaultValue = "1") int rooms)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...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</w:t>
      </w:r>
    </w:p>
    <w:p w14:paraId="6B26BBF5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URL: GET /hotels/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search?city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Mumbai&amp;checkIn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=15JAN2025&amp;rooms=2</w:t>
      </w:r>
    </w:p>
    <w:p w14:paraId="4805A442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7B545E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@RequestBody — JSON body (POST/PUT)</w:t>
      </w:r>
    </w:p>
    <w:p w14:paraId="65604C33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@PostMapping("/hotels/book")</w:t>
      </w:r>
    </w:p>
    <w:p w14:paraId="3A582741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Booking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createBooking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@Valid @RequestBody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BookingRequest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request)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...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</w:t>
      </w:r>
    </w:p>
    <w:p w14:paraId="62E6C393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// Body: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</w:t>
      </w:r>
      <w:proofErr w:type="spellStart"/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hotelId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42, "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checkIn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": "15JAN2025", "rooms":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 }</w:t>
      </w:r>
      <w:proofErr w:type="gramEnd"/>
    </w:p>
    <w:p w14:paraId="49E9CBDF" w14:textId="77777777" w:rsidR="002C66E7" w:rsidRDefault="002C66E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4D9821">
          <v:rect id="_x0000_i1044" style="width:451.3pt;height:1pt" o:hralign="center" o:hrstd="t" o:hr="t" fillcolor="#a0a0a0" stroked="f"/>
        </w:pict>
      </w:r>
    </w:p>
    <w:p w14:paraId="293F1250" w14:textId="77777777" w:rsidR="002C66E7" w:rsidRDefault="002C66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🗄</w:t>
      </w: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EVALUATOR 4 — SQL &amp; Database Interviewer</w:t>
      </w:r>
    </w:p>
    <w:p w14:paraId="73AE5AE8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Style: Writes queries on whiteboard. Loves "can you write that query right now?"</w:t>
      </w:r>
    </w:p>
    <w:p w14:paraId="02E259F1" w14:textId="77777777" w:rsidR="002C66E7" w:rsidRDefault="002C66E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D1EFF9">
          <v:rect id="_x0000_i1045" style="width:451.3pt;height:1pt" o:hralign="center" o:hrstd="t" o:hr="t" fillcolor="#a0a0a0" stroked="f"/>
        </w:pict>
      </w:r>
    </w:p>
    <w:p w14:paraId="40A11624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Q1. What are DDL, DML, DCL, TCL? Give one Raj Travels example for each.</w:t>
      </w:r>
    </w:p>
    <w:p w14:paraId="7EDB47A1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Answer:</w:t>
      </w:r>
    </w:p>
    <w:p w14:paraId="3D57F98E" w14:textId="77777777" w:rsidR="002C66E7" w:rsidRDefault="002C66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DDL (CREATE, ALTER, DROP):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TABLE Hotels (id INT PRIMARY KEY, name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100), city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50), country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50));</w:t>
      </w:r>
    </w:p>
    <w:p w14:paraId="730D7F0B" w14:textId="77777777" w:rsidR="002C66E7" w:rsidRDefault="002C66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DML (SELECT, INSERT, UPDATE, DELETE):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 FROM Hotels WHERE city = 'Mumbai' AND available = 1;</w:t>
      </w:r>
    </w:p>
    <w:p w14:paraId="67CFCD9E" w14:textId="77777777" w:rsidR="002C66E7" w:rsidRDefault="002C66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DCL (GRANT, REVOKE):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GRANT SELECT ON Hotels TO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booking_app_user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2A1013B8" w14:textId="77777777" w:rsidR="002C66E7" w:rsidRDefault="002C66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TCL (COMMIT, ROLLBACK):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After inserting a booking record and charging payment — if payment fails,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ROLLBACK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booking insert too.</w:t>
      </w:r>
    </w:p>
    <w:p w14:paraId="45D15435" w14:textId="77777777" w:rsidR="002C66E7" w:rsidRDefault="002C66E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EFEFF6">
          <v:rect id="_x0000_i1046" style="width:451.3pt;height:1pt" o:hralign="center" o:hrstd="t" o:hr="t" fillcolor="#a0a0a0" stroked="f"/>
        </w:pict>
      </w:r>
    </w:p>
    <w:p w14:paraId="0A985158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Q2. Explain all JOINs. Write a query to get hotel name, city, and country for all bookings made by user ID 5.</w:t>
      </w:r>
    </w:p>
    <w:p w14:paraId="10755984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Answer:</w:t>
      </w:r>
    </w:p>
    <w:p w14:paraId="00F7C771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Tables: Users, Bookings, Hotels, Cities, Countries</w:t>
      </w:r>
    </w:p>
    <w:p w14:paraId="3CAAED27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58C65E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</w:t>
      </w:r>
    </w:p>
    <w:p w14:paraId="5CBEB0E1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h.name        AS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hotel_name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1A949270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c.name        AS city,</w:t>
      </w:r>
    </w:p>
    <w:p w14:paraId="50C29F57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co.name       AS country,</w:t>
      </w:r>
    </w:p>
    <w:p w14:paraId="55679F7A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b.check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_in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035DE11E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b.check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_out</w:t>
      </w:r>
      <w:proofErr w:type="spellEnd"/>
    </w:p>
    <w:p w14:paraId="4391EE8D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Bookings b</w:t>
      </w:r>
    </w:p>
    <w:p w14:paraId="507968F8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INNER JOIN Hotels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  ON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b.hotel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=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h.id</w:t>
      </w:r>
    </w:p>
    <w:p w14:paraId="5CBCD273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INNER JOIN Cities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  ON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h.city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= c.id</w:t>
      </w:r>
    </w:p>
    <w:p w14:paraId="52E2763E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INNER JOIN Countries co ON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c.country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co.id</w:t>
      </w:r>
    </w:p>
    <w:p w14:paraId="54DF1B03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b.user_id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5</w:t>
      </w:r>
    </w:p>
    <w:p w14:paraId="0E1C30EA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ORDER BY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b.check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_in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DESC;</w:t>
      </w:r>
    </w:p>
    <w:p w14:paraId="6A8D26EB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INNER JOIN — only rows matching in both tables. If a hotel was deleted from </w:t>
      </w:r>
      <w:proofErr w:type="gram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Hotels</w:t>
      </w:r>
      <w:proofErr w:type="gram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table, that booking row would NOT appear (use LEFT JOIN if you want all bookings even for deleted hotels).</w:t>
      </w:r>
    </w:p>
    <w:p w14:paraId="441B0220" w14:textId="77777777" w:rsidR="002C66E7" w:rsidRDefault="002C66E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D5754E">
          <v:rect id="_x0000_i1047" style="width:451.3pt;height:1pt" o:hralign="center" o:hrstd="t" o:hr="t" fillcolor="#a0a0a0" stroked="f"/>
        </w:pict>
      </w:r>
    </w:p>
    <w:p w14:paraId="5B2D7006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Q3. What is the difference between WHERE and HAVING? Write a query to find cities that have more than 3 available hotels.</w:t>
      </w:r>
    </w:p>
    <w:p w14:paraId="792F6D51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Answer:</w:t>
      </w:r>
    </w:p>
    <w:p w14:paraId="2B81C625" w14:textId="77777777" w:rsidR="002C66E7" w:rsidRDefault="002C66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filters rows 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before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grouping — cannot use aggregate functions</w:t>
      </w:r>
    </w:p>
    <w:p w14:paraId="2C9B4DE3" w14:textId="77777777" w:rsidR="002C66E7" w:rsidRDefault="002C66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HAVING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filters groups 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after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GROUP BY — can use aggregates</w:t>
      </w:r>
    </w:p>
    <w:p w14:paraId="5D07CC23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</w:t>
      </w:r>
    </w:p>
    <w:p w14:paraId="0F2F5048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city,</w:t>
      </w:r>
    </w:p>
    <w:p w14:paraId="25278D69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*) AS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available_hotel_count</w:t>
      </w:r>
      <w:proofErr w:type="spellEnd"/>
    </w:p>
    <w:p w14:paraId="7968B1E8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Hotels</w:t>
      </w:r>
    </w:p>
    <w:p w14:paraId="407E1D66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available = 1              -- WHERE filters rows first (only available hotels)</w:t>
      </w:r>
    </w:p>
    <w:p w14:paraId="413A9F4E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 BY city</w:t>
      </w:r>
    </w:p>
    <w:p w14:paraId="00FE5798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HAVING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*) &gt;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3;   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-- HAVING filters groups (cities with &gt; 3 hotels)</w:t>
      </w:r>
    </w:p>
    <w:p w14:paraId="3873170B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47DD03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Output:</w:t>
      </w:r>
    </w:p>
    <w:p w14:paraId="09F67D22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Mumbai | 5</w:t>
      </w:r>
    </w:p>
    <w:p w14:paraId="502B27F0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--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Delhi  |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</w:t>
      </w:r>
    </w:p>
    <w:p w14:paraId="22A810EF" w14:textId="77777777" w:rsidR="002C66E7" w:rsidRDefault="002C66E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01E903">
          <v:rect id="_x0000_i1048" style="width:451.3pt;height:1pt" o:hralign="center" o:hrstd="t" o:hr="t" fillcolor="#a0a0a0" stroked="f"/>
        </w:pict>
      </w:r>
    </w:p>
    <w:p w14:paraId="249E6623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Q4. Find duplicate bookings in the Raj Travels system — same user, same hotel, same check-in date.</w:t>
      </w:r>
    </w:p>
    <w:p w14:paraId="6BC100DD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Answer:</w:t>
      </w:r>
    </w:p>
    <w:p w14:paraId="664B084F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Find duplicate groups</w:t>
      </w:r>
    </w:p>
    <w:p w14:paraId="678A996F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</w:t>
      </w:r>
    </w:p>
    <w:p w14:paraId="4B2D3641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user_id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208729EA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hotel_id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7C5FC8BA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check_in_date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01A475CB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*) AS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duplicate_count</w:t>
      </w:r>
      <w:proofErr w:type="spellEnd"/>
    </w:p>
    <w:p w14:paraId="1D47A7B8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Bookings</w:t>
      </w:r>
    </w:p>
    <w:p w14:paraId="60F9EF72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GROUP BY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user_id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hotel_id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check_in_date</w:t>
      </w:r>
      <w:proofErr w:type="spellEnd"/>
    </w:p>
    <w:p w14:paraId="6F63D731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HAVING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*) &gt; 1;</w:t>
      </w:r>
    </w:p>
    <w:p w14:paraId="6443752D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F31B4A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Get full records of duplicates</w:t>
      </w:r>
    </w:p>
    <w:p w14:paraId="2B6A947D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 FROM Bookings</w:t>
      </w:r>
    </w:p>
    <w:p w14:paraId="32CF5880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(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user_id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hotel_id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check_in_date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IN (</w:t>
      </w:r>
    </w:p>
    <w:p w14:paraId="5782FF37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user_id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hotel_id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check_in_date</w:t>
      </w:r>
      <w:proofErr w:type="spellEnd"/>
    </w:p>
    <w:p w14:paraId="5785BD37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FROM Bookings</w:t>
      </w:r>
    </w:p>
    <w:p w14:paraId="40B8D7D3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GROUP BY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user_id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hotel_id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check_in_date</w:t>
      </w:r>
      <w:proofErr w:type="spellEnd"/>
    </w:p>
    <w:p w14:paraId="0E3C8243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HAVING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*) &gt; 1</w:t>
      </w:r>
    </w:p>
    <w:p w14:paraId="425DF831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2A073DF4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E07E6C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Delete duplicates keeping the latest booking (highest ID)</w:t>
      </w:r>
    </w:p>
    <w:p w14:paraId="295EEBB3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FROM Bookings</w:t>
      </w:r>
    </w:p>
    <w:p w14:paraId="3984EC3F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NOT IN (</w:t>
      </w:r>
    </w:p>
    <w:p w14:paraId="3B680BE5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id)</w:t>
      </w:r>
    </w:p>
    <w:p w14:paraId="219D3652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FROM Bookings</w:t>
      </w:r>
    </w:p>
    <w:p w14:paraId="2739B15F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GROUP BY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user_id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hotel_id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check_in_date</w:t>
      </w:r>
      <w:proofErr w:type="spellEnd"/>
    </w:p>
    <w:p w14:paraId="6B564B39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6890AF02" w14:textId="77777777" w:rsidR="002C66E7" w:rsidRDefault="002C66E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54C9FE">
          <v:rect id="_x0000_i1049" style="width:451.3pt;height:1pt" o:hralign="center" o:hrstd="t" o:hr="t" fillcolor="#a0a0a0" stroked="f"/>
        </w:pict>
      </w:r>
    </w:p>
    <w:p w14:paraId="1196CFBF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Q5. What is the difference between DELETE, TRUNCATE, and DROP? In Raj Travels, which would you use to clear test data after a test run?</w:t>
      </w:r>
    </w:p>
    <w:p w14:paraId="61AC9B11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Answer: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552"/>
        <w:gridCol w:w="3783"/>
        <w:gridCol w:w="1517"/>
        <w:gridCol w:w="2174"/>
      </w:tblGrid>
      <w:tr w:rsidR="00000000" w14:paraId="1EA70500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C5BC5C" w14:textId="77777777" w:rsidR="002C66E7" w:rsidRDefault="002C66E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D7DF73" w14:textId="77777777" w:rsidR="002C66E7" w:rsidRDefault="002C66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DELETE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A42A4C" w14:textId="77777777" w:rsidR="002C66E7" w:rsidRDefault="002C66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TRUNCATE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F7989F" w14:textId="77777777" w:rsidR="002C66E7" w:rsidRDefault="002C66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DROP</w:t>
            </w:r>
          </w:p>
        </w:tc>
      </w:tr>
      <w:tr w:rsidR="00000000" w14:paraId="03CBACF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778095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8C94B7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Specific rows (with WHERE) or all rows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32205A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All rows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0FD784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Entire </w: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table + structure</w:t>
            </w:r>
          </w:p>
        </w:tc>
      </w:tr>
      <w:tr w:rsidR="00000000" w14:paraId="304FABA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B804B5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Can rollback?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996055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1168C7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(most DBs)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ED9A92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</w:tr>
      <w:tr w:rsidR="00000000" w14:paraId="23E478B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7A077A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Fires triggers?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7DC849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7960D3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84635B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</w:tr>
      <w:tr w:rsidR="00000000" w14:paraId="22DCE2F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F707F4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Resets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identity?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F8D377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D53C12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6E4F17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</w:tbl>
    <w:p w14:paraId="0EFB4399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clearing test data after a test run:</w:t>
      </w:r>
    </w:p>
    <w:p w14:paraId="585CEFDA" w14:textId="77777777" w:rsidR="002C66E7" w:rsidRDefault="002C66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DELETE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WHERE: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DELETE FROM Bookings WHERE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created_by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'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test_automation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';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only removes test records, keeps production data, can rollback</w:t>
      </w:r>
    </w:p>
    <w:p w14:paraId="006A6749" w14:textId="77777777" w:rsidR="002C66E7" w:rsidRDefault="002C66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TRUNCATE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only if you have a separate test database with no production data — faster, resets auto-increment</w:t>
      </w:r>
    </w:p>
    <w:p w14:paraId="0D0918AA" w14:textId="77777777" w:rsidR="002C66E7" w:rsidRDefault="002C66E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D5EE11">
          <v:rect id="_x0000_i1050" style="width:451.3pt;height:1pt" o:hralign="center" o:hrstd="t" o:hr="t" fillcolor="#a0a0a0" stroked="f"/>
        </w:pict>
      </w:r>
    </w:p>
    <w:p w14:paraId="3103EDA1" w14:textId="77777777" w:rsidR="002C66E7" w:rsidRDefault="002C66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🅰</w:t>
      </w: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EVALUATOR 5 — Angular &amp; Frontend Interviewer</w:t>
      </w:r>
    </w:p>
    <w:p w14:paraId="7EBFFD7B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Style: Asks about what you built, expects working code examples.</w:t>
      </w:r>
    </w:p>
    <w:p w14:paraId="266C64E3" w14:textId="77777777" w:rsidR="002C66E7" w:rsidRDefault="002C66E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1ABF05">
          <v:rect id="_x0000_i1051" style="width:451.3pt;height:1pt" o:hralign="center" o:hrstd="t" o:hr="t" fillcolor="#a0a0a0" stroked="f"/>
        </w:pict>
      </w:r>
    </w:p>
    <w:p w14:paraId="27672AD0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Q1. What are the main building blocks of Angular? Map each one to the Raj Travels booking page.</w:t>
      </w:r>
    </w:p>
    <w:p w14:paraId="3BE238F1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Answer: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475"/>
        <w:gridCol w:w="7551"/>
      </w:tblGrid>
      <w:tr w:rsidR="00000000" w14:paraId="7ABDA17A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AF450C" w14:textId="77777777" w:rsidR="002C66E7" w:rsidRDefault="002C66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Building Block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F8D2DA" w14:textId="77777777" w:rsidR="002C66E7" w:rsidRDefault="002C66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Raj Travels Example</w:t>
            </w:r>
          </w:p>
        </w:tc>
      </w:tr>
      <w:tr w:rsidR="00000000" w14:paraId="40D3933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E8AC92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Module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314292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AppModule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— declares all components and imports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HttpClientModule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FormsModule</w:t>
            </w:r>
            <w:proofErr w:type="spellEnd"/>
          </w:p>
        </w:tc>
      </w:tr>
      <w:tr w:rsidR="00000000" w14:paraId="5839E0F4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C4477B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F6F5A0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BookingFormComponent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— handles the entire hotel search form</w:t>
            </w:r>
          </w:p>
        </w:tc>
      </w:tr>
      <w:tr w:rsidR="00000000" w14:paraId="573CE6C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77C4C9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Template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C52C2E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booking-form.component.html</w: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— the HTML with radio buttons, dropdowns, Search button</w:t>
            </w:r>
          </w:p>
        </w:tc>
      </w:tr>
      <w:tr w:rsidR="00000000" w14:paraId="627949E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6D78AB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Directive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BB09F1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*</w:t>
            </w:r>
            <w:proofErr w:type="spellStart"/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ngIf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to show/hide Country dropdown based on India/International selection; </w:t>
            </w: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*</w:t>
            </w:r>
            <w:proofErr w:type="spellStart"/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ngFor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to populate city options</w:t>
            </w:r>
          </w:p>
        </w:tc>
      </w:tr>
      <w:tr w:rsidR="00000000" w14:paraId="41CDEE0D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1402B8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Service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B93FB6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HotelSearchService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— calls Spring Boot REST API to get hotel data</w:t>
            </w:r>
          </w:p>
        </w:tc>
      </w:tr>
      <w:tr w:rsidR="00000000" w14:paraId="654649D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3246C3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Pipe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D158BD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date</w: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pipe to format Check-in/Check-out display: 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`{{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checkIn</w:t>
            </w:r>
            <w:proofErr w:type="spellEnd"/>
            <w:proofErr w:type="gramEnd"/>
          </w:p>
        </w:tc>
      </w:tr>
      <w:tr w:rsidR="00000000" w14:paraId="1D03F71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8A93C4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Routing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53B2EC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/booking</w: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→</w: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BookingFormComponent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/results</w: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→</w: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SearchResultsComponent</w:t>
            </w:r>
            <w:proofErr w:type="spellEnd"/>
          </w:p>
        </w:tc>
      </w:tr>
    </w:tbl>
    <w:p w14:paraId="3C2A90F5" w14:textId="77777777" w:rsidR="002C66E7" w:rsidRDefault="002C66E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1EE92D">
          <v:rect id="_x0000_i1052" style="width:451.3pt;height:1pt" o:hralign="center" o:hrstd="t" o:hr="t" fillcolor="#a0a0a0" stroked="f"/>
        </w:pict>
      </w:r>
    </w:p>
    <w:p w14:paraId="4807E6E9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Q2. Explain all 4 data binding types. Show each one used in the Raj Travels booking form.</w:t>
      </w:r>
    </w:p>
    <w:p w14:paraId="723265AA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Answer:</w:t>
      </w:r>
    </w:p>
    <w:p w14:paraId="12730F9D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&lt;!--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1. Interpolation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{{ }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 — display value --&gt;</w:t>
      </w:r>
    </w:p>
    <w:p w14:paraId="632AC064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&lt;h2&gt;Search Hotels —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{{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pageTitle</w:t>
      </w:r>
      <w:proofErr w:type="spellEnd"/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}}&lt;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/h2&gt;</w:t>
      </w:r>
    </w:p>
    <w:p w14:paraId="7A23ABAB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7DBC2D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&lt;!--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Property Binding [] — set attribute from class --&gt;</w:t>
      </w:r>
    </w:p>
    <w:p w14:paraId="03A8EA56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&lt;select [disabled]="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isCountryDisabled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"&gt;</w:t>
      </w:r>
    </w:p>
    <w:p w14:paraId="02328C82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&lt;!--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Country disabled when India is selected --&gt;</w:t>
      </w:r>
    </w:p>
    <w:p w14:paraId="68451198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&lt;/select&gt;</w:t>
      </w:r>
    </w:p>
    <w:p w14:paraId="3CC0E12B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8AFD25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&lt;!--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3. Event Binding () — user action calls method --&gt;</w:t>
      </w:r>
    </w:p>
    <w:p w14:paraId="451E5C11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&lt;input type="radio" (change)="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onLocationChange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('India')" value="India"/&gt;</w:t>
      </w:r>
    </w:p>
    <w:p w14:paraId="38BEDA08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&lt;button (click)="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onSearchClick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()"&gt;Search&lt;/button&gt;</w:t>
      </w:r>
    </w:p>
    <w:p w14:paraId="0CBF474A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11EA851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&lt;!--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4. Two-Way Binding [(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ngModel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)] — sync input with class --&gt;</w:t>
      </w:r>
    </w:p>
    <w:p w14:paraId="302BFB60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&lt;select [(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ngModel</w:t>
      </w:r>
      <w:proofErr w:type="spellEnd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)]=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selectedCity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"&gt;</w:t>
      </w:r>
    </w:p>
    <w:p w14:paraId="22576473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&lt;option *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ngFor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="let city of cities" [value]="city"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&gt;{{ city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}}&lt;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/option&gt;</w:t>
      </w:r>
    </w:p>
    <w:p w14:paraId="0DB549B3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&lt;/select&gt;</w:t>
      </w:r>
    </w:p>
    <w:p w14:paraId="7ED91B29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&lt;p&gt;You selected: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{{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selectedCity</w:t>
      </w:r>
      <w:proofErr w:type="spellEnd"/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}}&lt;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/p&gt;</w:t>
      </w:r>
    </w:p>
    <w:p w14:paraId="69F3EA81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export class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BookingFormComponent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4D784562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pageTitle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'Book Your Hotel';</w:t>
      </w:r>
    </w:p>
    <w:p w14:paraId="1A0A975F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isCountryDisabled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true;  /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 default: India selected</w:t>
      </w:r>
    </w:p>
    <w:p w14:paraId="235DD807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selectedCity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'';</w:t>
      </w:r>
    </w:p>
    <w:p w14:paraId="62354714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cities: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string[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= [];</w:t>
      </w:r>
    </w:p>
    <w:p w14:paraId="30F4AF7F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FD5DD3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onLocationChange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location: string) {</w:t>
      </w:r>
    </w:p>
    <w:p w14:paraId="54053474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this.isCountryDisabled</w:t>
      </w:r>
      <w:proofErr w:type="spellEnd"/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(location === 'India');</w:t>
      </w:r>
    </w:p>
    <w:p w14:paraId="66BA26F2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this.cities</w:t>
      </w:r>
      <w:proofErr w:type="spellEnd"/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location === 'India'</w:t>
      </w:r>
    </w:p>
    <w:p w14:paraId="0E7505D5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? ['Delhi', 'Mumbai', 'Calcutta', 'Chennai']</w:t>
      </w:r>
    </w:p>
    <w:p w14:paraId="3A6D6FC8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: [];</w:t>
      </w:r>
    </w:p>
    <w:p w14:paraId="1366165D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4E74A4EF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BE832AC" w14:textId="77777777" w:rsidR="002C66E7" w:rsidRDefault="002C66E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E42C54">
          <v:rect id="_x0000_i1053" style="width:451.3pt;height:1pt" o:hralign="center" o:hrstd="t" o:hr="t" fillcolor="#a0a0a0" stroked="f"/>
        </w:pict>
      </w:r>
    </w:p>
    <w:p w14:paraId="45ECE61F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Q3. Explain Angular lifecycle hooks. Which lifecycle hook would you use to call the Hotel Search API and why?</w:t>
      </w:r>
    </w:p>
    <w:p w14:paraId="2C4513FF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Answer: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Hooks in order: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ngOnChanges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ngOnInit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ngDoCheck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ngAfterContentInit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ngAfterViewInit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ngOnDestroy</w:t>
      </w:r>
      <w:proofErr w:type="spellEnd"/>
    </w:p>
    <w:p w14:paraId="711CE437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calling the Hotel Search API — use </w:t>
      </w:r>
      <w:proofErr w:type="spellStart"/>
      <w:proofErr w:type="gramStart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ngOnInit</w:t>
      </w:r>
      <w:proofErr w:type="spellEnd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</w:t>
      </w:r>
      <w:proofErr w:type="gramEnd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because:</w:t>
      </w:r>
    </w:p>
    <w:p w14:paraId="7C6C163A" w14:textId="77777777" w:rsidR="002C66E7" w:rsidRDefault="002C66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Called once after component is created and all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values are set</w:t>
      </w:r>
    </w:p>
    <w:p w14:paraId="599D9FD6" w14:textId="77777777" w:rsidR="002C66E7" w:rsidRDefault="002C66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Safe to call services here</w:t>
      </w:r>
    </w:p>
    <w:p w14:paraId="0F09BCD2" w14:textId="77777777" w:rsidR="002C66E7" w:rsidRDefault="002C66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 the constructor (constructor is only for DI)</w:t>
      </w:r>
    </w:p>
    <w:p w14:paraId="039D833C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export class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SearchResultsComponent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implements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OnInit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OnDestroy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4CC03816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hotels: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Hotel[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= [];</w:t>
      </w:r>
    </w:p>
    <w:p w14:paraId="0534930A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private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subscription!: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Subscription;</w:t>
      </w:r>
    </w:p>
    <w:p w14:paraId="4CF9A173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B3A92C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constructor(</w:t>
      </w:r>
      <w:proofErr w:type="gramEnd"/>
    </w:p>
    <w:p w14:paraId="4A6DC225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route: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ActivatedRoute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6FBDD204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hotelService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HotelSearchService</w:t>
      </w:r>
      <w:proofErr w:type="spellEnd"/>
    </w:p>
    <w:p w14:paraId="602ED5B8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) {}</w:t>
      </w:r>
    </w:p>
    <w:p w14:paraId="7FC9CDD4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EA43FC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ngOnInit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653F120E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Read query params from URL: /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results?city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Mumbai&amp;checkIn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=15JAN2025</w:t>
      </w:r>
    </w:p>
    <w:p w14:paraId="3FA49880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this.route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.queryParams.subscribe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(params =&gt; {</w:t>
      </w:r>
    </w:p>
    <w:p w14:paraId="287B322E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this.subscription</w:t>
      </w:r>
      <w:proofErr w:type="spellEnd"/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this.hotelService</w:t>
      </w:r>
      <w:proofErr w:type="spellEnd"/>
      <w:proofErr w:type="gramEnd"/>
    </w:p>
    <w:p w14:paraId="1940D3B9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.search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(params['city'], params['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checkIn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'], params['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checkOut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'])</w:t>
      </w:r>
    </w:p>
    <w:p w14:paraId="67071ED8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.subscribe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(hotels =&gt;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this.hotels</w:t>
      </w:r>
      <w:proofErr w:type="spellEnd"/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hotels);</w:t>
      </w:r>
    </w:p>
    <w:p w14:paraId="17373EFB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});</w:t>
      </w:r>
    </w:p>
    <w:p w14:paraId="3D77D5FC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3959043B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04238D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ngOnDestroy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64D4A313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this.subscription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unsubscribe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 // prevent memory leak</w:t>
      </w:r>
    </w:p>
    <w:p w14:paraId="4C80FB59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0B37714F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9028D5B" w14:textId="77777777" w:rsidR="002C66E7" w:rsidRDefault="002C66E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3856936">
          <v:rect id="_x0000_i1054" style="width:451.3pt;height:1pt" o:hralign="center" o:hrstd="t" o:hr="t" fillcolor="#a0a0a0" stroked="f"/>
        </w:pict>
      </w:r>
    </w:p>
    <w:p w14:paraId="21F5DBF7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Q4. What is 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*</w:t>
      </w:r>
      <w:proofErr w:type="spellStart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ngIf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vs 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*</w:t>
      </w:r>
      <w:proofErr w:type="spellStart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ngFor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? Implement the dynamic City dropdown from Raj Travels using both.</w:t>
      </w:r>
    </w:p>
    <w:p w14:paraId="70044887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Answer:</w:t>
      </w:r>
    </w:p>
    <w:p w14:paraId="6F5F4CEA" w14:textId="77777777" w:rsidR="002C66E7" w:rsidRDefault="002C66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ngIf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shows/removes element based on condition</w:t>
      </w:r>
    </w:p>
    <w:p w14:paraId="3616A02C" w14:textId="77777777" w:rsidR="002C66E7" w:rsidRDefault="002C66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ngFor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repeats element for each item in array</w:t>
      </w:r>
    </w:p>
    <w:p w14:paraId="1D0B98DE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&lt;!--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*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ngIf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show Country only for International --&gt;</w:t>
      </w:r>
    </w:p>
    <w:p w14:paraId="60F4512A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&lt;div *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ngIf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selectedLocation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=== 'International'"&gt;</w:t>
      </w:r>
    </w:p>
    <w:p w14:paraId="17DAB444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&lt;label&gt;Country *&lt;/label&gt;</w:t>
      </w:r>
    </w:p>
    <w:p w14:paraId="3C425FC8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&lt;select [(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ngModel</w:t>
      </w:r>
      <w:proofErr w:type="spellEnd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)]=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selectedCountry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(change)="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onCountryChange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)"&gt;</w:t>
      </w:r>
    </w:p>
    <w:p w14:paraId="596155A5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&lt;option value=""&gt;-- Select Country --&lt;/option&gt;</w:t>
      </w:r>
    </w:p>
    <w:p w14:paraId="061F7A8E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&lt;option *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ngFor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="let country of countries" [value]="country"&gt;</w:t>
      </w:r>
    </w:p>
    <w:p w14:paraId="00AD4460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{{ country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}}</w:t>
      </w:r>
    </w:p>
    <w:p w14:paraId="1224BF7D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&lt;/option&gt;</w:t>
      </w:r>
    </w:p>
    <w:p w14:paraId="26D2E31F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&lt;/select&gt;</w:t>
      </w:r>
    </w:p>
    <w:p w14:paraId="035FF0E6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&lt;/div&gt;</w:t>
      </w:r>
    </w:p>
    <w:p w14:paraId="12A94E1C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2639E4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&lt;!--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*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ngFor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City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dropdown always shown, cities change based on selection --&gt;</w:t>
      </w:r>
    </w:p>
    <w:p w14:paraId="49879404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&lt;label&gt;City *&lt;/label&gt;</w:t>
      </w:r>
    </w:p>
    <w:p w14:paraId="714637C7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&lt;select [(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ngModel</w:t>
      </w:r>
      <w:proofErr w:type="spellEnd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)]=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selectedCity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"&gt;</w:t>
      </w:r>
    </w:p>
    <w:p w14:paraId="2DD6B90B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&lt;option value=""&gt;-- Select City --&lt;/option&gt;</w:t>
      </w:r>
    </w:p>
    <w:p w14:paraId="21859644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&lt;option *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ngFor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="let city of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filteredCities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; let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index"</w:t>
      </w:r>
    </w:p>
    <w:p w14:paraId="1CE27C2E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[value]="city"&gt;</w:t>
      </w:r>
    </w:p>
    <w:p w14:paraId="37C2C382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{{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}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}.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{{ city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}}</w:t>
      </w:r>
    </w:p>
    <w:p w14:paraId="45D3210D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&lt;/option&gt;</w:t>
      </w:r>
    </w:p>
    <w:p w14:paraId="4FA7CCDC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&lt;/select&gt;</w:t>
      </w:r>
    </w:p>
    <w:p w14:paraId="736AE54B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countries = ['India', 'USA', 'UK'];</w:t>
      </w:r>
    </w:p>
    <w:p w14:paraId="66EB5220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cityMap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[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key: string]: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string[] }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{</w:t>
      </w:r>
    </w:p>
    <w:p w14:paraId="6CBA7468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'India': ['Delhi', 'Mumbai', 'Calcutta', 'Chennai'],</w:t>
      </w:r>
    </w:p>
    <w:p w14:paraId="4810B15E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'USA':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[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'New York', 'San Jose', 'New Jersey', 'Niagara'],</w:t>
      </w:r>
    </w:p>
    <w:p w14:paraId="43713917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'UK':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[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'England', 'Scotland', 'Leeds', 'Glasgow']</w:t>
      </w:r>
    </w:p>
    <w:p w14:paraId="69A80E4E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};</w:t>
      </w:r>
    </w:p>
    <w:p w14:paraId="6F39B634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filteredCities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string[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= [];</w:t>
      </w:r>
    </w:p>
    <w:p w14:paraId="140FCA00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C52510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onCountryChange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722BA017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this.filteredCities</w:t>
      </w:r>
      <w:proofErr w:type="spellEnd"/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this.cityMap</w:t>
      </w:r>
      <w:proofErr w:type="spellEnd"/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this.selectedCountry</w:t>
      </w:r>
      <w:proofErr w:type="spellEnd"/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|| [];</w:t>
      </w:r>
    </w:p>
    <w:p w14:paraId="0EA984ED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this.selectedCity</w:t>
      </w:r>
      <w:proofErr w:type="spellEnd"/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'';</w:t>
      </w:r>
    </w:p>
    <w:p w14:paraId="185D213C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7D0C9EC" w14:textId="77777777" w:rsidR="002C66E7" w:rsidRDefault="002C66E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21F629">
          <v:rect id="_x0000_i1055" style="width:451.3pt;height:1pt" o:hralign="center" o:hrstd="t" o:hr="t" fillcolor="#a0a0a0" stroked="f"/>
        </w:pict>
      </w:r>
    </w:p>
    <w:p w14:paraId="2FDF3562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Q5. How does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HttpClient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work in Angular? Write the service call for the Raj Travels hotel search.</w:t>
      </w:r>
    </w:p>
    <w:p w14:paraId="210FB17E" w14:textId="77777777" w:rsidR="002C66E7" w:rsidRDefault="002C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Answer:</w:t>
      </w:r>
    </w:p>
    <w:p w14:paraId="7218EDC9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//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hotel.model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.ts</w:t>
      </w:r>
      <w:proofErr w:type="spellEnd"/>
    </w:p>
    <w:p w14:paraId="41672F02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export interface Hotel {</w:t>
      </w:r>
    </w:p>
    <w:p w14:paraId="2E83244A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id: number;</w:t>
      </w:r>
    </w:p>
    <w:p w14:paraId="7813E613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name: string;</w:t>
      </w:r>
    </w:p>
    <w:p w14:paraId="2E6E53C6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city: string;</w:t>
      </w:r>
    </w:p>
    <w:p w14:paraId="5990A9EC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country: string;</w:t>
      </w:r>
    </w:p>
    <w:p w14:paraId="1DD39828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pricePerNight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number;</w:t>
      </w:r>
    </w:p>
    <w:p w14:paraId="5980ECB4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available: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boolean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42059BBE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C34A681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E4A4F0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//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hotel.service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.ts</w:t>
      </w:r>
      <w:proofErr w:type="spellEnd"/>
    </w:p>
    <w:p w14:paraId="7098719D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Injectable({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providedIn</w:t>
      </w:r>
      <w:proofErr w:type="spellEnd"/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'root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 }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34B797D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export class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HotelService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21808827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private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apiUrl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'http://localhost:8080/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/hotels';</w:t>
      </w:r>
    </w:p>
    <w:p w14:paraId="5AF40E8B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DEC42F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constructor(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private http: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HttpClient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{}</w:t>
      </w:r>
    </w:p>
    <w:p w14:paraId="0019292D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4D5E9D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searchHotels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city: string,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checkIn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string,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checkOut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string,</w:t>
      </w:r>
    </w:p>
    <w:p w14:paraId="1333A0E1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rooms: number): Observable&lt;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Hotel[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]&gt; {</w:t>
      </w:r>
    </w:p>
    <w:p w14:paraId="3EAF91CF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params = new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HttpParams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0798345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.set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('city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',   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city)</w:t>
      </w:r>
    </w:p>
    <w:p w14:paraId="00ADDC71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.set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checkIn</w:t>
      </w:r>
      <w:proofErr w:type="spellEnd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', 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checkIn</w:t>
      </w:r>
      <w:proofErr w:type="spellEnd"/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8EE7D98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.set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checkOut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',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checkOut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054FFF1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.set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('rooms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',   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rooms.toString</w:t>
      </w:r>
      <w:proofErr w:type="spellEnd"/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());</w:t>
      </w:r>
    </w:p>
    <w:p w14:paraId="37EBB015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CEEA98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this.http.get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&lt;Hotel[]&gt;(`${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this.apiUrl</w:t>
      </w:r>
      <w:proofErr w:type="spellEnd"/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}/search`,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params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});</w:t>
      </w:r>
    </w:p>
    <w:p w14:paraId="080AC8AD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20C14734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1D54BC4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C868AE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booking-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form.component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.ts</w:t>
      </w:r>
      <w:proofErr w:type="spellEnd"/>
    </w:p>
    <w:p w14:paraId="4964CA2E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export class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BookingFormComponent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3AAD20ED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hotels: 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Hotel[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= [];</w:t>
      </w:r>
    </w:p>
    <w:p w14:paraId="1ED4F240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loading  =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false;</w:t>
      </w:r>
    </w:p>
    <w:p w14:paraId="6A5E4608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error    = '';</w:t>
      </w:r>
    </w:p>
    <w:p w14:paraId="3DB1975E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08D1A8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constructor(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private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hotelService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HotelService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2A5FF213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private router: Router) {}</w:t>
      </w:r>
    </w:p>
    <w:p w14:paraId="3DD686CA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FDBC96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onSearch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4638B217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this.loading</w:t>
      </w:r>
      <w:proofErr w:type="spellEnd"/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true;</w:t>
      </w:r>
    </w:p>
    <w:p w14:paraId="0814EFE7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this.hotelService</w:t>
      </w:r>
      <w:proofErr w:type="spellEnd"/>
      <w:proofErr w:type="gramEnd"/>
    </w:p>
    <w:p w14:paraId="264438B3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searchHotels</w:t>
      </w:r>
      <w:proofErr w:type="spellEnd"/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this.selectedCity</w:t>
      </w:r>
      <w:proofErr w:type="spellEnd"/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this.checkIn</w:t>
      </w:r>
      <w:proofErr w:type="spellEnd"/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this.checkOut</w:t>
      </w:r>
      <w:proofErr w:type="spellEnd"/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this.rooms</w:t>
      </w:r>
      <w:proofErr w:type="spellEnd"/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2400551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.subscribe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({</w:t>
      </w:r>
    </w:p>
    <w:p w14:paraId="0D18C98C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next:  hotels =&gt; {</w:t>
      </w:r>
    </w:p>
    <w:p w14:paraId="0AF8C087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this.hotels</w:t>
      </w:r>
      <w:proofErr w:type="spellEnd"/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= hotels;</w:t>
      </w:r>
    </w:p>
    <w:p w14:paraId="03FEA528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this.loading</w:t>
      </w:r>
      <w:proofErr w:type="spellEnd"/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false;</w:t>
      </w:r>
    </w:p>
    <w:p w14:paraId="5B12A627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this.router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.navigate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(['/results'],</w:t>
      </w:r>
    </w:p>
    <w:p w14:paraId="757D0FF7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queryParams</w:t>
      </w:r>
      <w:proofErr w:type="spellEnd"/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city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this.selectedCity</w:t>
      </w:r>
      <w:proofErr w:type="spellEnd"/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 }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59DA62DA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},</w:t>
      </w:r>
    </w:p>
    <w:p w14:paraId="2A0F233B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error: err =&gt; {</w:t>
      </w:r>
    </w:p>
    <w:p w14:paraId="21C766B4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this.error</w:t>
      </w:r>
      <w:proofErr w:type="spellEnd"/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= 'Search failed. Please try again.';</w:t>
      </w:r>
    </w:p>
    <w:p w14:paraId="79BBB9D0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this.loading</w:t>
      </w:r>
      <w:proofErr w:type="spellEnd"/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false;</w:t>
      </w:r>
    </w:p>
    <w:p w14:paraId="31D46A22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CF860B6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});</w:t>
      </w:r>
    </w:p>
    <w:p w14:paraId="1FA2EF1A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48BB68C6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8AF53D6" w14:textId="77777777" w:rsidR="002C66E7" w:rsidRDefault="002C66E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1ED6FEA">
          <v:rect id="_x0000_i1056" style="width:451.3pt;height:1pt" o:hralign="center" o:hrstd="t" o:hr="t" fillcolor="#a0a0a0" stroked="f"/>
        </w:pict>
      </w:r>
    </w:p>
    <w:p w14:paraId="593025C3" w14:textId="77777777" w:rsidR="002C66E7" w:rsidRDefault="002C66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📊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Evaluation Score Card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188"/>
        <w:gridCol w:w="2589"/>
        <w:gridCol w:w="1074"/>
        <w:gridCol w:w="1482"/>
      </w:tblGrid>
      <w:tr w:rsidR="00000000" w14:paraId="190B7CFF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258EB2" w14:textId="77777777" w:rsidR="002C66E7" w:rsidRDefault="002C66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Evaluator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E008DF" w14:textId="77777777" w:rsidR="002C66E7" w:rsidRDefault="002C66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Domain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C1346B" w14:textId="77777777" w:rsidR="002C66E7" w:rsidRDefault="002C66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Questions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04CBCD" w14:textId="77777777" w:rsidR="002C66E7" w:rsidRDefault="002C66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Passing Score</w:t>
            </w:r>
          </w:p>
        </w:tc>
      </w:tr>
      <w:tr w:rsidR="00000000" w14:paraId="5F11094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C7107C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Evaluator 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D05AAF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Functional Testing + FRD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33CC28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 Q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2BF98B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4/5 correct</w:t>
            </w:r>
          </w:p>
        </w:tc>
      </w:tr>
      <w:tr w:rsidR="00000000" w14:paraId="659DE02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9D18EC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Evaluator 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D1D772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Core Java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4315B8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 Q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A4FD80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4/5 correct</w:t>
            </w:r>
          </w:p>
        </w:tc>
      </w:tr>
      <w:tr w:rsidR="00000000" w14:paraId="4A786CF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AE25E4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Evaluator 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F08C38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Spring Boot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402BDE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 Q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DFB03A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3/5 correct</w:t>
            </w:r>
          </w:p>
        </w:tc>
      </w:tr>
      <w:tr w:rsidR="00000000" w14:paraId="623A3E1D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F96660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Evaluator 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D92326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SQL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266470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 Q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E7EB4A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3/5 correct</w:t>
            </w:r>
          </w:p>
        </w:tc>
      </w:tr>
      <w:tr w:rsidR="00000000" w14:paraId="2F4F080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6DBC45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Evaluator 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DC85D2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Angular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06B2B7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 Q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02DFC2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3/5 correct</w:t>
            </w:r>
          </w:p>
        </w:tc>
      </w:tr>
      <w:tr w:rsidR="00000000" w14:paraId="2F0F3E1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F45D6D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Total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B0C065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All domains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D19319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25 Q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04E699" w14:textId="77777777" w:rsidR="002C66E7" w:rsidRDefault="002C6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17/25 to clear</w:t>
            </w:r>
          </w:p>
        </w:tc>
      </w:tr>
    </w:tbl>
    <w:p w14:paraId="76CEEA20" w14:textId="77777777" w:rsidR="002C66E7" w:rsidRDefault="002C66E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EB48DC">
          <v:rect id="_x0000_i1057" style="width:451.3pt;height:1pt" o:hralign="center" o:hrstd="t" o:hr="t" fillcolor="#a0a0a0" stroked="f"/>
        </w:pict>
      </w:r>
    </w:p>
    <w:p w14:paraId="7AF8B6AC" w14:textId="77777777" w:rsidR="002C66E7" w:rsidRDefault="002C66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 Clear the Evaluation — Key Focus Areas</w:t>
      </w:r>
    </w:p>
    <w:p w14:paraId="3284D7CD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Question Bank (67 questions):</w:t>
      </w:r>
    </w:p>
    <w:p w14:paraId="2D579BEE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Functional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Testing 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Q1-10   — must know STLC, defect lifecycle, BVA/EP</w:t>
      </w:r>
    </w:p>
    <w:p w14:paraId="1505C5BE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HTML/CSS/XPath     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Q11-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17  —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must know XPath (absolute vs relative)</w:t>
      </w:r>
    </w:p>
    <w:p w14:paraId="197FBA0E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JavaScript         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Q18-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24  —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var/let/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closures, async</w:t>
      </w:r>
    </w:p>
    <w:p w14:paraId="54116F1F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SQL                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Q25-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32  —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JOINs, WHERE vs HAVING, duplicates</w:t>
      </w:r>
    </w:p>
    <w:p w14:paraId="3BE0CF67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Spring Boot        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Q33-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42  —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IoC/DI, @SpringBootApplication, MVC flow</w:t>
      </w:r>
    </w:p>
    <w:p w14:paraId="3A8185C6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Core Java          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Q43-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56  —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OOP, Collections, Java 8 Streams</w:t>
      </w:r>
    </w:p>
    <w:p w14:paraId="15F5D13A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Angular            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Q57-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67  —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Components, Data Binding, Lifecycle, HTTP</w:t>
      </w:r>
    </w:p>
    <w:p w14:paraId="12685ED0" w14:textId="77777777" w:rsidR="002C66E7" w:rsidRDefault="002C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0A02A4" w14:textId="77777777" w:rsidR="002C66E7" w:rsidRDefault="002C66E7"/>
    <w:sectPr w:rsidR="002C66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54AE1"/>
    <w:multiLevelType w:val="multilevel"/>
    <w:tmpl w:val="A468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00C97"/>
    <w:multiLevelType w:val="multilevel"/>
    <w:tmpl w:val="46F47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7F3AB6"/>
    <w:multiLevelType w:val="multilevel"/>
    <w:tmpl w:val="0D0C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003DC"/>
    <w:multiLevelType w:val="multilevel"/>
    <w:tmpl w:val="728A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832C2C"/>
    <w:multiLevelType w:val="multilevel"/>
    <w:tmpl w:val="C3F07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7553DA"/>
    <w:multiLevelType w:val="multilevel"/>
    <w:tmpl w:val="401E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1C3224"/>
    <w:multiLevelType w:val="multilevel"/>
    <w:tmpl w:val="B7D4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E9369A"/>
    <w:multiLevelType w:val="multilevel"/>
    <w:tmpl w:val="F02E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C85FF1"/>
    <w:multiLevelType w:val="multilevel"/>
    <w:tmpl w:val="C790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CF4DA2"/>
    <w:multiLevelType w:val="multilevel"/>
    <w:tmpl w:val="1CA4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413287"/>
    <w:multiLevelType w:val="multilevel"/>
    <w:tmpl w:val="3818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186595"/>
    <w:multiLevelType w:val="multilevel"/>
    <w:tmpl w:val="BD086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4B00E8"/>
    <w:multiLevelType w:val="multilevel"/>
    <w:tmpl w:val="D8B0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EF2757"/>
    <w:multiLevelType w:val="multilevel"/>
    <w:tmpl w:val="CC14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725FAD"/>
    <w:multiLevelType w:val="multilevel"/>
    <w:tmpl w:val="8088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230540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50504979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4834235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8833939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61843937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866601399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78527019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64654319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2230735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70112196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34779235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35314176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213374707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224538011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099063034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961"/>
    <w:rsid w:val="002C66E7"/>
    <w:rsid w:val="003D6E41"/>
    <w:rsid w:val="00490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3FC719"/>
  <w15:chartTrackingRefBased/>
  <w15:docId w15:val="{8E05E198-FCB8-43F1-8348-2F03A8F66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="Times New Roman" w:eastAsiaTheme="majorEastAsia" w:hAnsi="Times New Roman" w:cstheme="majorBidi" w:hint="default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Pr>
      <w:rFonts w:ascii="Times New Roman" w:eastAsiaTheme="majorEastAsia" w:hAnsi="Times New Roman" w:cstheme="majorBidi" w:hint="default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Pr>
      <w:rFonts w:ascii="Times New Roman" w:eastAsiaTheme="majorEastAsia" w:hAnsi="Times New Roman" w:cstheme="majorBidi" w:hint="default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Pr>
      <w:rFonts w:ascii="Times New Roman" w:eastAsiaTheme="majorEastAsia" w:hAnsi="Times New Roman" w:cstheme="majorBidi" w:hint="default"/>
      <w:i/>
      <w:iCs/>
      <w:color w:val="595959" w:themeColor="text1" w:themeTint="A6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locked/>
    <w:rPr>
      <w:rFonts w:ascii="Times New Roman" w:eastAsiaTheme="majorEastAsia" w:hAnsi="Times New Roman" w:cstheme="majorBidi" w:hint="default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locked/>
    <w:rPr>
      <w:rFonts w:ascii="Times New Roman" w:eastAsiaTheme="majorEastAsia" w:hAnsi="Times New Roman" w:cstheme="majorBidi" w:hint="default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locked/>
    <w:rPr>
      <w:rFonts w:ascii="Times New Roman" w:eastAsiaTheme="majorEastAsia" w:hAnsi="Times New Roman" w:cstheme="majorBidi" w:hint="default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locked/>
    <w:rPr>
      <w:rFonts w:asciiTheme="majorHAnsi" w:eastAsiaTheme="majorEastAsia" w:hAnsiTheme="majorHAnsi" w:cstheme="majorBidi" w:hint="default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locked/>
    <w:rPr>
      <w:rFonts w:ascii="Times New Roman" w:eastAsiaTheme="majorEastAsia" w:hAnsi="Times New Roman" w:cstheme="majorBidi" w:hint="default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locked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locked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3238</Words>
  <Characters>18463</Characters>
  <Application>Microsoft Office Word</Application>
  <DocSecurity>0</DocSecurity>
  <Lines>153</Lines>
  <Paragraphs>43</Paragraphs>
  <ScaleCrop>false</ScaleCrop>
  <Company/>
  <LinksUpToDate>false</LinksUpToDate>
  <CharactersWithSpaces>21658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J, Vijayalakshmi (Cognizant)</dc:creator>
  <cp:keywords/>
  <dc:description/>
  <cp:lastModifiedBy>R, Karthick (Contractor)</cp:lastModifiedBy>
  <cp:revision>2</cp:revision>
  <dcterms:created xsi:type="dcterms:W3CDTF">2026-05-22T03:40:00Z</dcterms:created>
  <dcterms:modified xsi:type="dcterms:W3CDTF">2026-05-22T03:40:00Z</dcterms:modified>
</cp:coreProperties>
</file>